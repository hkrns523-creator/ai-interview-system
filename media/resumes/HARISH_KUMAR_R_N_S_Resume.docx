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323"/>
        <w:gridCol w:w="2889"/>
        <w:gridCol w:w="3684"/>
        <w:gridCol w:w="2749"/>
        <w:gridCol w:w="934"/>
      </w:tblGrid>
      <w:tr w:rsidR="00605A5B" w14:paraId="264DA892" w14:textId="77777777" w:rsidTr="004056DA">
        <w:trPr>
          <w:trHeight w:val="2416"/>
        </w:trPr>
        <w:tc>
          <w:tcPr>
            <w:tcW w:w="323" w:type="dxa"/>
            <w:tcBorders>
              <w:bottom w:val="single" w:sz="18" w:space="0" w:color="648276" w:themeColor="accent5"/>
            </w:tcBorders>
          </w:tcPr>
          <w:p w14:paraId="1AC158B8" w14:textId="77777777" w:rsidR="00605A5B" w:rsidRDefault="00605A5B"/>
        </w:tc>
        <w:tc>
          <w:tcPr>
            <w:tcW w:w="9322" w:type="dxa"/>
            <w:gridSpan w:val="3"/>
            <w:tcBorders>
              <w:bottom w:val="single" w:sz="18" w:space="0" w:color="648276" w:themeColor="accent5"/>
            </w:tcBorders>
          </w:tcPr>
          <w:p w14:paraId="06754811" w14:textId="77777777" w:rsidR="003C5844" w:rsidRDefault="003C5844" w:rsidP="003C5844">
            <w:pPr>
              <w:pStyle w:val="Title"/>
              <w:rPr>
                <w:sz w:val="72"/>
                <w:szCs w:val="72"/>
              </w:rPr>
            </w:pPr>
          </w:p>
          <w:p w14:paraId="5C5A5F09" w14:textId="77777777" w:rsidR="00605A5B" w:rsidRPr="003C5844" w:rsidRDefault="003C5844" w:rsidP="003C5844">
            <w:pPr>
              <w:pStyle w:val="Title"/>
              <w:rPr>
                <w:sz w:val="72"/>
                <w:szCs w:val="72"/>
              </w:rPr>
            </w:pPr>
            <w:r w:rsidRPr="003C5844">
              <w:rPr>
                <w:sz w:val="72"/>
                <w:szCs w:val="72"/>
              </w:rPr>
              <w:t>HARISH KUMAR R N S</w:t>
            </w:r>
          </w:p>
        </w:tc>
        <w:tc>
          <w:tcPr>
            <w:tcW w:w="934" w:type="dxa"/>
            <w:tcBorders>
              <w:bottom w:val="single" w:sz="18" w:space="0" w:color="648276" w:themeColor="accent5"/>
            </w:tcBorders>
          </w:tcPr>
          <w:p w14:paraId="11FCB237" w14:textId="77777777" w:rsidR="00605A5B" w:rsidRDefault="00605A5B"/>
        </w:tc>
      </w:tr>
      <w:tr w:rsidR="00F4501B" w14:paraId="484F85CB" w14:textId="77777777" w:rsidTr="004056DA">
        <w:trPr>
          <w:trHeight w:val="300"/>
        </w:trPr>
        <w:tc>
          <w:tcPr>
            <w:tcW w:w="3212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0C48B28C" w14:textId="77777777" w:rsidR="00F4501B" w:rsidRDefault="00F4501B"/>
        </w:tc>
        <w:tc>
          <w:tcPr>
            <w:tcW w:w="3684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5BF65F9A" w14:textId="77777777" w:rsidR="00F4501B" w:rsidRDefault="00F4501B"/>
        </w:tc>
        <w:tc>
          <w:tcPr>
            <w:tcW w:w="3683" w:type="dxa"/>
            <w:gridSpan w:val="2"/>
            <w:tcBorders>
              <w:top w:val="single" w:sz="18" w:space="0" w:color="648276" w:themeColor="accent5"/>
            </w:tcBorders>
          </w:tcPr>
          <w:p w14:paraId="15BE805F" w14:textId="77777777" w:rsidR="00F4501B" w:rsidRDefault="00F4501B"/>
        </w:tc>
      </w:tr>
      <w:tr w:rsidR="00605A5B" w14:paraId="225500C9" w14:textId="77777777" w:rsidTr="004056DA">
        <w:trPr>
          <w:trHeight w:val="2174"/>
        </w:trPr>
        <w:tc>
          <w:tcPr>
            <w:tcW w:w="3212" w:type="dxa"/>
            <w:gridSpan w:val="2"/>
            <w:tcBorders>
              <w:right w:val="single" w:sz="18" w:space="0" w:color="648276" w:themeColor="accent5"/>
            </w:tcBorders>
          </w:tcPr>
          <w:p w14:paraId="2DCC88F3" w14:textId="77777777" w:rsidR="00605A5B" w:rsidRPr="00605A5B" w:rsidRDefault="00D7784F" w:rsidP="00605A5B">
            <w:pPr>
              <w:pStyle w:val="Heading1"/>
            </w:pPr>
            <w:sdt>
              <w:sdtPr>
                <w:id w:val="1604447469"/>
                <w:placeholder>
                  <w:docPart w:val="D4241277B569443F931221927DC1F463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605A5B">
                  <w:t>Contact</w:t>
                </w:r>
              </w:sdtContent>
            </w:sdt>
          </w:p>
          <w:p w14:paraId="1AAEA1B4" w14:textId="77777777" w:rsidR="00251029" w:rsidRPr="004056DA" w:rsidRDefault="00251029" w:rsidP="004056DA">
            <w:pPr>
              <w:pStyle w:val="BodyText"/>
              <w:spacing w:line="288" w:lineRule="auto"/>
              <w:jc w:val="righ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4056DA">
              <w:rPr>
                <w:rFonts w:asciiTheme="minorHAnsi" w:hAnsiTheme="minorHAnsi" w:cstheme="minorHAnsi"/>
                <w:color w:val="595959" w:themeColor="text1" w:themeTint="A6"/>
              </w:rPr>
              <w:t>460-</w:t>
            </w:r>
            <w:proofErr w:type="gramStart"/>
            <w:r w:rsidRPr="004056DA">
              <w:rPr>
                <w:rFonts w:asciiTheme="minorHAnsi" w:hAnsiTheme="minorHAnsi" w:cstheme="minorHAnsi"/>
                <w:color w:val="595959" w:themeColor="text1" w:themeTint="A6"/>
              </w:rPr>
              <w:t>1,North</w:t>
            </w:r>
            <w:proofErr w:type="gramEnd"/>
            <w:r w:rsidRPr="004056DA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proofErr w:type="spellStart"/>
            <w:r w:rsidRPr="004056DA">
              <w:rPr>
                <w:rFonts w:asciiTheme="minorHAnsi" w:hAnsiTheme="minorHAnsi" w:cstheme="minorHAnsi"/>
                <w:color w:val="595959" w:themeColor="text1" w:themeTint="A6"/>
              </w:rPr>
              <w:t>Malayadippatti,Rajapalayam</w:t>
            </w:r>
            <w:proofErr w:type="spellEnd"/>
          </w:p>
          <w:p w14:paraId="387E3E8C" w14:textId="77777777" w:rsidR="00251029" w:rsidRPr="004056DA" w:rsidRDefault="00251029" w:rsidP="004056DA">
            <w:pPr>
              <w:pStyle w:val="BodyText"/>
              <w:spacing w:line="288" w:lineRule="auto"/>
              <w:jc w:val="righ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4056DA">
              <w:rPr>
                <w:rFonts w:asciiTheme="minorHAnsi" w:hAnsiTheme="minorHAnsi" w:cstheme="minorHAnsi"/>
                <w:color w:val="595959" w:themeColor="text1" w:themeTint="A6"/>
              </w:rPr>
              <w:t>6369904976</w:t>
            </w:r>
          </w:p>
          <w:p w14:paraId="5E3257A0" w14:textId="77777777" w:rsidR="00251029" w:rsidRPr="00251029" w:rsidRDefault="00251029" w:rsidP="004056DA">
            <w:pPr>
              <w:pStyle w:val="BodyText"/>
              <w:spacing w:line="288" w:lineRule="auto"/>
              <w:jc w:val="right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4056DA">
              <w:rPr>
                <w:rFonts w:asciiTheme="minorHAnsi" w:hAnsiTheme="minorHAnsi" w:cstheme="minorHAnsi"/>
                <w:color w:val="595959" w:themeColor="text1" w:themeTint="A6"/>
              </w:rPr>
              <w:t>hkrns523@gmail.com</w:t>
            </w:r>
          </w:p>
        </w:tc>
        <w:tc>
          <w:tcPr>
            <w:tcW w:w="7367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4C587C00" w14:textId="77777777" w:rsidR="00605A5B" w:rsidRDefault="003C5844" w:rsidP="00605A5B">
            <w:pPr>
              <w:pStyle w:val="Heading2"/>
            </w:pPr>
            <w:r>
              <w:t>Summary</w:t>
            </w:r>
          </w:p>
          <w:p w14:paraId="7999F4E5" w14:textId="77777777" w:rsidR="00605A5B" w:rsidRPr="003C5844" w:rsidRDefault="003C5844" w:rsidP="006E70D3">
            <w:pPr>
              <w:pStyle w:val="TextRight"/>
              <w:rPr>
                <w:rFonts w:cstheme="minorHAnsi"/>
              </w:rPr>
            </w:pPr>
            <w:r w:rsidRPr="00251029">
              <w:rPr>
                <w:rFonts w:eastAsia="Cambria" w:cstheme="minorHAnsi"/>
                <w:color w:val="595959" w:themeColor="text1" w:themeTint="A6"/>
                <w:szCs w:val="22"/>
              </w:rPr>
              <w:t>Motivated web developer with strong skills in Python, Django, HTML, CSS and SQL. Eager to apply technical knowledge in creating efficient and user-friendly web applications while continuing to learn and grow in the IT field.</w:t>
            </w:r>
          </w:p>
        </w:tc>
      </w:tr>
      <w:tr w:rsidR="000E1D44" w14:paraId="5D5BC5C4" w14:textId="77777777" w:rsidTr="004056DA">
        <w:trPr>
          <w:trHeight w:val="3898"/>
        </w:trPr>
        <w:tc>
          <w:tcPr>
            <w:tcW w:w="3212" w:type="dxa"/>
            <w:gridSpan w:val="2"/>
            <w:tcBorders>
              <w:right w:val="single" w:sz="18" w:space="0" w:color="648276" w:themeColor="accent5"/>
            </w:tcBorders>
          </w:tcPr>
          <w:p w14:paraId="320BE1C8" w14:textId="77777777" w:rsidR="000E1D44" w:rsidRDefault="00F04387" w:rsidP="000E1D44">
            <w:pPr>
              <w:pStyle w:val="Heading1"/>
            </w:pPr>
            <w:r>
              <w:t>Key Skills</w:t>
            </w:r>
          </w:p>
          <w:p w14:paraId="0CE1896E" w14:textId="77777777" w:rsidR="00F04387" w:rsidRPr="00251029" w:rsidRDefault="00F04387" w:rsidP="004056DA">
            <w:pPr>
              <w:pStyle w:val="ListParagraph"/>
              <w:numPr>
                <w:ilvl w:val="1"/>
                <w:numId w:val="8"/>
              </w:numPr>
              <w:spacing w:line="276" w:lineRule="auto"/>
              <w:ind w:left="1850" w:hanging="284"/>
              <w:rPr>
                <w:rFonts w:cstheme="minorHAnsi"/>
                <w:color w:val="595959" w:themeColor="text1" w:themeTint="A6"/>
                <w:sz w:val="22"/>
                <w:szCs w:val="22"/>
              </w:rPr>
            </w:pPr>
            <w:r w:rsidRPr="00251029">
              <w:rPr>
                <w:rFonts w:cstheme="minorHAnsi"/>
                <w:color w:val="595959" w:themeColor="text1" w:themeTint="A6"/>
                <w:sz w:val="22"/>
                <w:szCs w:val="22"/>
              </w:rPr>
              <w:t>Python</w:t>
            </w:r>
          </w:p>
          <w:p w14:paraId="4361F749" w14:textId="77777777" w:rsidR="00F04387" w:rsidRPr="00251029" w:rsidRDefault="00F04387" w:rsidP="004056DA">
            <w:pPr>
              <w:pStyle w:val="ListParagraph"/>
              <w:numPr>
                <w:ilvl w:val="1"/>
                <w:numId w:val="8"/>
              </w:numPr>
              <w:spacing w:line="276" w:lineRule="auto"/>
              <w:ind w:left="1850" w:hanging="284"/>
              <w:rPr>
                <w:rFonts w:cstheme="minorHAnsi"/>
                <w:color w:val="595959" w:themeColor="text1" w:themeTint="A6"/>
                <w:sz w:val="22"/>
                <w:szCs w:val="22"/>
              </w:rPr>
            </w:pPr>
            <w:r w:rsidRPr="00251029">
              <w:rPr>
                <w:rFonts w:cstheme="minorHAnsi"/>
                <w:color w:val="595959" w:themeColor="text1" w:themeTint="A6"/>
                <w:sz w:val="22"/>
                <w:szCs w:val="22"/>
              </w:rPr>
              <w:t>SQL</w:t>
            </w:r>
          </w:p>
          <w:p w14:paraId="20587972" w14:textId="77777777" w:rsidR="00F04387" w:rsidRPr="00251029" w:rsidRDefault="00F04387" w:rsidP="004056DA">
            <w:pPr>
              <w:pStyle w:val="ListParagraph"/>
              <w:numPr>
                <w:ilvl w:val="1"/>
                <w:numId w:val="8"/>
              </w:numPr>
              <w:spacing w:line="276" w:lineRule="auto"/>
              <w:ind w:left="1850" w:hanging="284"/>
              <w:rPr>
                <w:rFonts w:cstheme="minorHAnsi"/>
                <w:color w:val="595959" w:themeColor="text1" w:themeTint="A6"/>
                <w:sz w:val="22"/>
                <w:szCs w:val="22"/>
              </w:rPr>
            </w:pPr>
            <w:r w:rsidRPr="00251029">
              <w:rPr>
                <w:rFonts w:cstheme="minorHAnsi"/>
                <w:color w:val="595959" w:themeColor="text1" w:themeTint="A6"/>
                <w:sz w:val="22"/>
                <w:szCs w:val="22"/>
              </w:rPr>
              <w:t>HTML</w:t>
            </w:r>
          </w:p>
          <w:p w14:paraId="7D37E0A7" w14:textId="77777777" w:rsidR="00F04387" w:rsidRPr="00251029" w:rsidRDefault="00F04387" w:rsidP="004056DA">
            <w:pPr>
              <w:pStyle w:val="ListParagraph"/>
              <w:numPr>
                <w:ilvl w:val="1"/>
                <w:numId w:val="8"/>
              </w:numPr>
              <w:spacing w:line="276" w:lineRule="auto"/>
              <w:ind w:left="1850" w:hanging="284"/>
              <w:rPr>
                <w:rFonts w:cstheme="minorHAnsi"/>
                <w:color w:val="595959" w:themeColor="text1" w:themeTint="A6"/>
                <w:sz w:val="22"/>
                <w:szCs w:val="22"/>
              </w:rPr>
            </w:pPr>
            <w:r w:rsidRPr="00251029">
              <w:rPr>
                <w:rFonts w:cstheme="minorHAnsi"/>
                <w:color w:val="595959" w:themeColor="text1" w:themeTint="A6"/>
                <w:sz w:val="22"/>
                <w:szCs w:val="22"/>
              </w:rPr>
              <w:t>CSS</w:t>
            </w:r>
          </w:p>
          <w:p w14:paraId="63B2697E" w14:textId="77777777" w:rsidR="00F04387" w:rsidRPr="00251029" w:rsidRDefault="00F04387" w:rsidP="004056DA">
            <w:pPr>
              <w:pStyle w:val="ListParagraph"/>
              <w:numPr>
                <w:ilvl w:val="1"/>
                <w:numId w:val="8"/>
              </w:numPr>
              <w:spacing w:line="276" w:lineRule="auto"/>
              <w:ind w:left="1850" w:hanging="284"/>
              <w:rPr>
                <w:rFonts w:cstheme="minorHAnsi"/>
                <w:color w:val="595959" w:themeColor="text1" w:themeTint="A6"/>
                <w:sz w:val="22"/>
                <w:szCs w:val="22"/>
              </w:rPr>
            </w:pPr>
            <w:r w:rsidRPr="00251029">
              <w:rPr>
                <w:rFonts w:cstheme="minorHAnsi"/>
                <w:color w:val="595959" w:themeColor="text1" w:themeTint="A6"/>
                <w:sz w:val="22"/>
                <w:szCs w:val="22"/>
              </w:rPr>
              <w:t>Basics in    JavaScript</w:t>
            </w:r>
          </w:p>
          <w:p w14:paraId="4E85E64E" w14:textId="77777777" w:rsidR="00F04387" w:rsidRPr="00251029" w:rsidRDefault="00F04387" w:rsidP="004056DA">
            <w:pPr>
              <w:pStyle w:val="ListParagraph"/>
              <w:numPr>
                <w:ilvl w:val="1"/>
                <w:numId w:val="8"/>
              </w:numPr>
              <w:spacing w:line="276" w:lineRule="auto"/>
              <w:ind w:left="1850" w:hanging="284"/>
              <w:rPr>
                <w:rFonts w:cstheme="minorHAnsi"/>
                <w:color w:val="595959" w:themeColor="text1" w:themeTint="A6"/>
                <w:sz w:val="22"/>
                <w:szCs w:val="22"/>
              </w:rPr>
            </w:pPr>
            <w:r w:rsidRPr="00251029">
              <w:rPr>
                <w:rFonts w:cstheme="minorHAnsi"/>
                <w:color w:val="595959" w:themeColor="text1" w:themeTint="A6"/>
                <w:sz w:val="22"/>
                <w:szCs w:val="22"/>
              </w:rPr>
              <w:t>Django</w:t>
            </w:r>
          </w:p>
          <w:p w14:paraId="01E12EE2" w14:textId="77777777" w:rsidR="00F04387" w:rsidRPr="00251029" w:rsidRDefault="00F04387" w:rsidP="004056DA">
            <w:pPr>
              <w:pStyle w:val="ListParagraph"/>
              <w:numPr>
                <w:ilvl w:val="1"/>
                <w:numId w:val="8"/>
              </w:numPr>
              <w:spacing w:line="276" w:lineRule="auto"/>
              <w:ind w:left="1850" w:hanging="284"/>
              <w:rPr>
                <w:color w:val="595959" w:themeColor="text1" w:themeTint="A6"/>
              </w:rPr>
            </w:pPr>
            <w:r w:rsidRPr="00251029">
              <w:rPr>
                <w:rFonts w:cstheme="minorHAnsi"/>
                <w:color w:val="595959" w:themeColor="text1" w:themeTint="A6"/>
                <w:sz w:val="22"/>
                <w:szCs w:val="22"/>
              </w:rPr>
              <w:t>Postman</w:t>
            </w:r>
          </w:p>
          <w:p w14:paraId="36D040D6" w14:textId="77777777" w:rsidR="00F04387" w:rsidRPr="00F04387" w:rsidRDefault="00F04387" w:rsidP="004056DA">
            <w:pPr>
              <w:pStyle w:val="ListParagraph"/>
              <w:numPr>
                <w:ilvl w:val="1"/>
                <w:numId w:val="8"/>
              </w:numPr>
              <w:spacing w:line="276" w:lineRule="auto"/>
              <w:ind w:left="1850" w:hanging="284"/>
            </w:pPr>
            <w:r w:rsidRPr="00251029">
              <w:rPr>
                <w:rFonts w:cstheme="minorHAnsi"/>
                <w:color w:val="595959" w:themeColor="text1" w:themeTint="A6"/>
                <w:sz w:val="22"/>
                <w:szCs w:val="22"/>
              </w:rPr>
              <w:t>Git</w:t>
            </w:r>
          </w:p>
        </w:tc>
        <w:tc>
          <w:tcPr>
            <w:tcW w:w="7367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6E541614" w14:textId="77777777" w:rsidR="00A77921" w:rsidRDefault="003C5844" w:rsidP="00A77921">
            <w:pPr>
              <w:pStyle w:val="Heading2"/>
            </w:pPr>
            <w:r>
              <w:t>Projects</w:t>
            </w:r>
          </w:p>
          <w:p w14:paraId="2ADFE0EC" w14:textId="77777777" w:rsidR="003C5844" w:rsidRDefault="003C5844" w:rsidP="003C5844">
            <w:pPr>
              <w:pStyle w:val="Heading2"/>
              <w:widowControl w:val="0"/>
              <w:tabs>
                <w:tab w:val="left" w:pos="995"/>
              </w:tabs>
              <w:autoSpaceDE w:val="0"/>
              <w:autoSpaceDN w:val="0"/>
              <w:spacing w:before="62" w:after="0"/>
              <w:rPr>
                <w:rFonts w:ascii="Symbol" w:hAnsi="Symbol"/>
                <w:color w:val="404040"/>
              </w:rPr>
            </w:pPr>
            <w:r>
              <w:rPr>
                <w:color w:val="404040"/>
              </w:rPr>
              <w:t>Student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</w:rPr>
              <w:t>Performance</w:t>
            </w:r>
            <w:r>
              <w:rPr>
                <w:color w:val="404040"/>
                <w:spacing w:val="-3"/>
              </w:rPr>
              <w:t xml:space="preserve"> </w:t>
            </w:r>
            <w:r>
              <w:rPr>
                <w:color w:val="404040"/>
                <w:spacing w:val="-2"/>
              </w:rPr>
              <w:t>Dashboard</w:t>
            </w:r>
          </w:p>
          <w:p w14:paraId="69C487B0" w14:textId="77777777" w:rsidR="003C5844" w:rsidRPr="00251029" w:rsidRDefault="003C5844" w:rsidP="0087044B">
            <w:pPr>
              <w:pStyle w:val="BodyText"/>
              <w:numPr>
                <w:ilvl w:val="0"/>
                <w:numId w:val="2"/>
              </w:numPr>
              <w:spacing w:before="78" w:line="276" w:lineRule="auto"/>
              <w:ind w:left="522" w:hanging="284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Developed a full-stack Django-based student performance dashboard enabling CRUD operations with a responsive,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3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user-friendly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4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interface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.</w:t>
            </w:r>
          </w:p>
          <w:p w14:paraId="33964F7E" w14:textId="77777777" w:rsidR="003C5844" w:rsidRPr="003C5844" w:rsidRDefault="003C5844" w:rsidP="0087044B">
            <w:pPr>
              <w:pStyle w:val="BodyText"/>
              <w:numPr>
                <w:ilvl w:val="0"/>
                <w:numId w:val="2"/>
              </w:numPr>
              <w:spacing w:before="78" w:line="276" w:lineRule="auto"/>
              <w:ind w:left="522" w:hanging="284"/>
              <w:rPr>
                <w:rFonts w:asciiTheme="minorHAnsi" w:hAnsiTheme="minorHAnsi" w:cstheme="minorHAnsi"/>
                <w:color w:val="404040"/>
              </w:rPr>
            </w:pP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I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ntegrated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4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interactive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3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data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4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visualization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4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using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4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Chart.js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2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along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5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with search, validation, and real-time feedback to enhance usability and data insights</w:t>
            </w:r>
            <w:r w:rsidRPr="003C5844">
              <w:rPr>
                <w:rFonts w:asciiTheme="minorHAnsi" w:hAnsiTheme="minorHAnsi" w:cstheme="minorHAnsi"/>
              </w:rPr>
              <w:t>.</w:t>
            </w:r>
          </w:p>
          <w:p w14:paraId="28746579" w14:textId="77777777" w:rsidR="003C5844" w:rsidRDefault="003C5844" w:rsidP="003C5844">
            <w:pPr>
              <w:pStyle w:val="BodyText"/>
              <w:spacing w:before="144"/>
            </w:pPr>
          </w:p>
          <w:p w14:paraId="14659E7D" w14:textId="77777777" w:rsidR="003C5844" w:rsidRDefault="003C5844" w:rsidP="003C5844">
            <w:pPr>
              <w:pStyle w:val="Heading2"/>
              <w:widowControl w:val="0"/>
              <w:tabs>
                <w:tab w:val="left" w:pos="1008"/>
              </w:tabs>
              <w:autoSpaceDE w:val="0"/>
              <w:autoSpaceDN w:val="0"/>
              <w:spacing w:before="0" w:after="0"/>
              <w:rPr>
                <w:rFonts w:ascii="Symbol" w:hAnsi="Symbol"/>
                <w:color w:val="404040"/>
              </w:rPr>
            </w:pPr>
            <w:r>
              <w:rPr>
                <w:color w:val="404040"/>
                <w:spacing w:val="-2"/>
              </w:rPr>
              <w:t>Task</w:t>
            </w:r>
            <w:r>
              <w:rPr>
                <w:color w:val="404040"/>
                <w:spacing w:val="-7"/>
              </w:rPr>
              <w:t xml:space="preserve"> </w:t>
            </w:r>
            <w:r>
              <w:rPr>
                <w:color w:val="404040"/>
                <w:spacing w:val="-2"/>
              </w:rPr>
              <w:t>Management</w:t>
            </w:r>
            <w:r>
              <w:rPr>
                <w:color w:val="404040"/>
                <w:spacing w:val="2"/>
              </w:rPr>
              <w:t xml:space="preserve"> </w:t>
            </w:r>
            <w:r>
              <w:rPr>
                <w:color w:val="404040"/>
                <w:spacing w:val="-2"/>
              </w:rPr>
              <w:t>Web</w:t>
            </w:r>
            <w:r>
              <w:rPr>
                <w:color w:val="404040"/>
                <w:spacing w:val="-4"/>
              </w:rPr>
              <w:t xml:space="preserve"> </w:t>
            </w:r>
            <w:r>
              <w:rPr>
                <w:color w:val="404040"/>
                <w:spacing w:val="-2"/>
              </w:rPr>
              <w:t>Application</w:t>
            </w:r>
          </w:p>
          <w:p w14:paraId="197DD87C" w14:textId="77777777" w:rsidR="003C5844" w:rsidRPr="00251029" w:rsidRDefault="003C5844" w:rsidP="0087044B">
            <w:pPr>
              <w:pStyle w:val="BodyText"/>
              <w:numPr>
                <w:ilvl w:val="0"/>
                <w:numId w:val="3"/>
              </w:numPr>
              <w:spacing w:before="42" w:line="276" w:lineRule="auto"/>
              <w:ind w:left="522" w:right="353" w:hanging="284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Developed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9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a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8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secure,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7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full-stack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10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task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13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management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10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app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8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with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7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use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 xml:space="preserve">r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auth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e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ntication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8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and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  <w:spacing w:val="-9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CRUD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 xml:space="preserve"> </w:t>
            </w: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features using Django ORM.</w:t>
            </w:r>
          </w:p>
          <w:p w14:paraId="0BE6D3EF" w14:textId="77777777" w:rsidR="003C5844" w:rsidRPr="00251029" w:rsidRDefault="003C5844" w:rsidP="0087044B">
            <w:pPr>
              <w:pStyle w:val="BodyText"/>
              <w:numPr>
                <w:ilvl w:val="0"/>
                <w:numId w:val="3"/>
              </w:numPr>
              <w:spacing w:before="42" w:line="276" w:lineRule="auto"/>
              <w:ind w:left="522" w:right="353" w:hanging="284"/>
              <w:rPr>
                <w:rFonts w:asciiTheme="minorHAnsi" w:hAnsiTheme="minorHAnsi" w:cstheme="minorHAnsi"/>
                <w:color w:val="595959" w:themeColor="text1" w:themeTint="A6"/>
              </w:rPr>
            </w:pPr>
            <w:r w:rsidRPr="00251029">
              <w:rPr>
                <w:rFonts w:asciiTheme="minorHAnsi" w:hAnsiTheme="minorHAnsi" w:cstheme="minorHAnsi"/>
                <w:color w:val="595959" w:themeColor="text1" w:themeTint="A6"/>
              </w:rPr>
              <w:t>Built a clean, responsive interface with custom HTML/CSS and optimized for scalability and performance.</w:t>
            </w:r>
          </w:p>
          <w:p w14:paraId="315D24DB" w14:textId="77777777" w:rsidR="000E1D44" w:rsidRDefault="000E1D44" w:rsidP="0057534A">
            <w:pPr>
              <w:pStyle w:val="TextRight"/>
            </w:pPr>
          </w:p>
        </w:tc>
        <w:bookmarkStart w:id="0" w:name="_GoBack"/>
        <w:bookmarkEnd w:id="0"/>
      </w:tr>
      <w:tr w:rsidR="004056DA" w14:paraId="216F1DC3" w14:textId="77777777" w:rsidTr="004056DA">
        <w:trPr>
          <w:trHeight w:val="2510"/>
        </w:trPr>
        <w:tc>
          <w:tcPr>
            <w:tcW w:w="3212" w:type="dxa"/>
            <w:gridSpan w:val="2"/>
            <w:tcBorders>
              <w:right w:val="single" w:sz="18" w:space="0" w:color="648276" w:themeColor="accent5"/>
            </w:tcBorders>
          </w:tcPr>
          <w:p w14:paraId="24BED2BC" w14:textId="77777777" w:rsidR="004056DA" w:rsidRDefault="004056DA" w:rsidP="00A77921">
            <w:pPr>
              <w:pStyle w:val="Heading1"/>
            </w:pPr>
            <w:r>
              <w:t>Education</w:t>
            </w:r>
          </w:p>
          <w:p w14:paraId="47A74AAA" w14:textId="77777777" w:rsidR="004056DA" w:rsidRPr="00251029" w:rsidRDefault="004056DA" w:rsidP="00F04387">
            <w:pPr>
              <w:pStyle w:val="TextLeft"/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</w:pPr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>B.E Mechanical Engineering 2021-2025</w:t>
            </w:r>
          </w:p>
          <w:p w14:paraId="77E849D3" w14:textId="77777777" w:rsidR="004056DA" w:rsidRPr="00251029" w:rsidRDefault="004056DA" w:rsidP="00F04387">
            <w:pPr>
              <w:pStyle w:val="TextLeft"/>
              <w:ind w:left="858" w:hanging="567"/>
              <w:jc w:val="left"/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</w:pPr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 xml:space="preserve">        </w:t>
            </w:r>
            <w:proofErr w:type="spellStart"/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>Thiagarajar</w:t>
            </w:r>
            <w:proofErr w:type="spellEnd"/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 xml:space="preserve"> College of </w:t>
            </w:r>
          </w:p>
          <w:p w14:paraId="25651D56" w14:textId="77777777" w:rsidR="004056DA" w:rsidRPr="00251029" w:rsidRDefault="004056DA" w:rsidP="00F04387">
            <w:pPr>
              <w:pStyle w:val="TextLeft"/>
              <w:ind w:left="858" w:right="-74" w:hanging="567"/>
              <w:jc w:val="left"/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</w:pPr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 xml:space="preserve">          </w:t>
            </w:r>
            <w:proofErr w:type="spellStart"/>
            <w:proofErr w:type="gramStart"/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>Engineering,Madurai</w:t>
            </w:r>
            <w:proofErr w:type="spellEnd"/>
            <w:proofErr w:type="gramEnd"/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 xml:space="preserve">.    </w:t>
            </w:r>
          </w:p>
          <w:p w14:paraId="3323457C" w14:textId="77777777" w:rsidR="004056DA" w:rsidRPr="00F04387" w:rsidRDefault="004056DA" w:rsidP="00F04387">
            <w:pPr>
              <w:pStyle w:val="TextLeft"/>
              <w:ind w:left="858" w:hanging="567"/>
              <w:jc w:val="left"/>
              <w:rPr>
                <w:rFonts w:cstheme="minorHAnsi"/>
              </w:rPr>
            </w:pPr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 xml:space="preserve">                       </w:t>
            </w:r>
            <w:proofErr w:type="gramStart"/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>CGPA :</w:t>
            </w:r>
            <w:proofErr w:type="gramEnd"/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 xml:space="preserve"> 8.23</w:t>
            </w:r>
          </w:p>
        </w:tc>
        <w:tc>
          <w:tcPr>
            <w:tcW w:w="7367" w:type="dxa"/>
            <w:gridSpan w:val="3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6B2D6655" w14:textId="77777777" w:rsidR="004056DA" w:rsidRDefault="004056DA" w:rsidP="004056DA">
            <w:pPr>
              <w:pStyle w:val="Heading2"/>
            </w:pPr>
            <w:r>
              <w:t>Certification</w:t>
            </w:r>
          </w:p>
          <w:p w14:paraId="47BBC53D" w14:textId="77777777" w:rsidR="004056DA" w:rsidRPr="00251029" w:rsidRDefault="004056DA" w:rsidP="004056DA">
            <w:pPr>
              <w:pStyle w:val="TextRight"/>
              <w:rPr>
                <w:rFonts w:cstheme="minorHAnsi"/>
                <w:color w:val="595959" w:themeColor="text1" w:themeTint="A6"/>
              </w:rPr>
            </w:pPr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 xml:space="preserve">Certified in Python Full Stack Development – </w:t>
            </w:r>
            <w:proofErr w:type="spellStart"/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>PySpiders</w:t>
            </w:r>
            <w:proofErr w:type="spellEnd"/>
            <w:r w:rsidRPr="00251029">
              <w:rPr>
                <w:rFonts w:eastAsia="Cambria" w:cstheme="minorHAnsi"/>
                <w:color w:val="595959" w:themeColor="text1" w:themeTint="A6"/>
                <w:spacing w:val="-2"/>
                <w:szCs w:val="22"/>
              </w:rPr>
              <w:t>, Velachery</w:t>
            </w:r>
          </w:p>
          <w:p w14:paraId="098A8077" w14:textId="77777777" w:rsidR="004056DA" w:rsidRDefault="004056DA" w:rsidP="000E1D44">
            <w:pPr>
              <w:pStyle w:val="TextRight"/>
            </w:pPr>
          </w:p>
        </w:tc>
      </w:tr>
    </w:tbl>
    <w:p w14:paraId="3ED59516" w14:textId="77777777" w:rsidR="00C55D85" w:rsidRPr="004056DA" w:rsidRDefault="004056DA" w:rsidP="004056DA">
      <w:pPr>
        <w:tabs>
          <w:tab w:val="left" w:pos="7005"/>
        </w:tabs>
        <w:rPr>
          <w:color w:val="262626" w:themeColor="text1" w:themeTint="D9"/>
        </w:rPr>
      </w:pPr>
      <w:r>
        <w:tab/>
      </w:r>
    </w:p>
    <w:sectPr w:rsidR="00C55D85" w:rsidRPr="004056DA" w:rsidSect="00F4501B">
      <w:footerReference w:type="default" r:id="rId10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B787E0" w14:textId="77777777" w:rsidR="00D7784F" w:rsidRDefault="00D7784F" w:rsidP="00F316AD">
      <w:r>
        <w:separator/>
      </w:r>
    </w:p>
  </w:endnote>
  <w:endnote w:type="continuationSeparator" w:id="0">
    <w:p w14:paraId="0F197359" w14:textId="77777777" w:rsidR="00D7784F" w:rsidRDefault="00D7784F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2D691" w14:textId="77777777" w:rsidR="000E1D44" w:rsidRDefault="000E1D44">
    <w:pPr>
      <w:pStyle w:val="Foot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EB9D683" wp14:editId="3A67675C">
              <wp:simplePos x="0" y="0"/>
              <wp:positionH relativeFrom="page">
                <wp:posOffset>457200</wp:posOffset>
              </wp:positionH>
              <wp:positionV relativeFrom="page">
                <wp:posOffset>9593580</wp:posOffset>
              </wp:positionV>
              <wp:extent cx="6850380" cy="458470"/>
              <wp:effectExtent l="0" t="0" r="0" b="0"/>
              <wp:wrapNone/>
              <wp:docPr id="1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850380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08FDAB" id="Rectangle 2" o:spid="_x0000_s1026" style="position:absolute;margin-left:36pt;margin-top:755.4pt;width:539.4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" fillcolor="#648276 [3208]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639879" w14:textId="77777777" w:rsidR="00D7784F" w:rsidRDefault="00D7784F" w:rsidP="00F316AD">
      <w:r>
        <w:separator/>
      </w:r>
    </w:p>
  </w:footnote>
  <w:footnote w:type="continuationSeparator" w:id="0">
    <w:p w14:paraId="2ED6F944" w14:textId="77777777" w:rsidR="00D7784F" w:rsidRDefault="00D7784F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92D32"/>
    <w:multiLevelType w:val="hybridMultilevel"/>
    <w:tmpl w:val="FA202AD4"/>
    <w:lvl w:ilvl="0" w:tplc="DB34D340">
      <w:numFmt w:val="bullet"/>
      <w:lvlText w:val="•"/>
      <w:lvlJc w:val="left"/>
      <w:pPr>
        <w:ind w:left="1080" w:hanging="72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25C5"/>
    <w:multiLevelType w:val="hybridMultilevel"/>
    <w:tmpl w:val="5A3C1514"/>
    <w:lvl w:ilvl="0" w:tplc="DB34D340">
      <w:numFmt w:val="bullet"/>
      <w:lvlText w:val="•"/>
      <w:lvlJc w:val="left"/>
      <w:pPr>
        <w:ind w:left="1080" w:hanging="720"/>
      </w:pPr>
      <w:rPr>
        <w:rFonts w:ascii="Cambria" w:eastAsia="Cambria" w:hAnsi="Cambria" w:cs="Cambria" w:hint="default"/>
      </w:rPr>
    </w:lvl>
    <w:lvl w:ilvl="1" w:tplc="DB34D340">
      <w:numFmt w:val="bullet"/>
      <w:lvlText w:val="•"/>
      <w:lvlJc w:val="left"/>
      <w:pPr>
        <w:ind w:left="1440" w:hanging="360"/>
      </w:pPr>
      <w:rPr>
        <w:rFonts w:ascii="Cambria" w:eastAsia="Cambria" w:hAnsi="Cambria" w:cs="Cambria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80417"/>
    <w:multiLevelType w:val="hybridMultilevel"/>
    <w:tmpl w:val="18DCED98"/>
    <w:lvl w:ilvl="0" w:tplc="DB34D340">
      <w:numFmt w:val="bullet"/>
      <w:lvlText w:val="•"/>
      <w:lvlJc w:val="left"/>
      <w:pPr>
        <w:ind w:left="1080" w:hanging="72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F4EC1"/>
    <w:multiLevelType w:val="hybridMultilevel"/>
    <w:tmpl w:val="2A625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F7771"/>
    <w:multiLevelType w:val="hybridMultilevel"/>
    <w:tmpl w:val="1AA8205E"/>
    <w:lvl w:ilvl="0" w:tplc="00C260DE">
      <w:numFmt w:val="bullet"/>
      <w:lvlText w:val=""/>
      <w:lvlJc w:val="left"/>
      <w:pPr>
        <w:ind w:left="1008" w:hanging="293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D8E305E">
      <w:numFmt w:val="bullet"/>
      <w:lvlText w:val="•"/>
      <w:lvlJc w:val="left"/>
      <w:pPr>
        <w:ind w:left="1980" w:hanging="293"/>
      </w:pPr>
      <w:rPr>
        <w:lang w:val="en-US" w:eastAsia="en-US" w:bidi="ar-SA"/>
      </w:rPr>
    </w:lvl>
    <w:lvl w:ilvl="2" w:tplc="E88AB2D6">
      <w:numFmt w:val="bullet"/>
      <w:lvlText w:val="•"/>
      <w:lvlJc w:val="left"/>
      <w:pPr>
        <w:ind w:left="2960" w:hanging="293"/>
      </w:pPr>
      <w:rPr>
        <w:lang w:val="en-US" w:eastAsia="en-US" w:bidi="ar-SA"/>
      </w:rPr>
    </w:lvl>
    <w:lvl w:ilvl="3" w:tplc="682CBE96">
      <w:numFmt w:val="bullet"/>
      <w:lvlText w:val="•"/>
      <w:lvlJc w:val="left"/>
      <w:pPr>
        <w:ind w:left="3940" w:hanging="293"/>
      </w:pPr>
      <w:rPr>
        <w:lang w:val="en-US" w:eastAsia="en-US" w:bidi="ar-SA"/>
      </w:rPr>
    </w:lvl>
    <w:lvl w:ilvl="4" w:tplc="055CDC80">
      <w:numFmt w:val="bullet"/>
      <w:lvlText w:val="•"/>
      <w:lvlJc w:val="left"/>
      <w:pPr>
        <w:ind w:left="4920" w:hanging="293"/>
      </w:pPr>
      <w:rPr>
        <w:lang w:val="en-US" w:eastAsia="en-US" w:bidi="ar-SA"/>
      </w:rPr>
    </w:lvl>
    <w:lvl w:ilvl="5" w:tplc="DF2E70A2">
      <w:numFmt w:val="bullet"/>
      <w:lvlText w:val="•"/>
      <w:lvlJc w:val="left"/>
      <w:pPr>
        <w:ind w:left="5900" w:hanging="293"/>
      </w:pPr>
      <w:rPr>
        <w:lang w:val="en-US" w:eastAsia="en-US" w:bidi="ar-SA"/>
      </w:rPr>
    </w:lvl>
    <w:lvl w:ilvl="6" w:tplc="87183E3E">
      <w:numFmt w:val="bullet"/>
      <w:lvlText w:val="•"/>
      <w:lvlJc w:val="left"/>
      <w:pPr>
        <w:ind w:left="6880" w:hanging="293"/>
      </w:pPr>
      <w:rPr>
        <w:lang w:val="en-US" w:eastAsia="en-US" w:bidi="ar-SA"/>
      </w:rPr>
    </w:lvl>
    <w:lvl w:ilvl="7" w:tplc="1F2AD6EC">
      <w:numFmt w:val="bullet"/>
      <w:lvlText w:val="•"/>
      <w:lvlJc w:val="left"/>
      <w:pPr>
        <w:ind w:left="7860" w:hanging="293"/>
      </w:pPr>
      <w:rPr>
        <w:lang w:val="en-US" w:eastAsia="en-US" w:bidi="ar-SA"/>
      </w:rPr>
    </w:lvl>
    <w:lvl w:ilvl="8" w:tplc="A5C06A4C">
      <w:numFmt w:val="bullet"/>
      <w:lvlText w:val="•"/>
      <w:lvlJc w:val="left"/>
      <w:pPr>
        <w:ind w:left="8840" w:hanging="293"/>
      </w:pPr>
      <w:rPr>
        <w:lang w:val="en-US" w:eastAsia="en-US" w:bidi="ar-SA"/>
      </w:rPr>
    </w:lvl>
  </w:abstractNum>
  <w:abstractNum w:abstractNumId="5" w15:restartNumberingAfterBreak="0">
    <w:nsid w:val="2DAC48E6"/>
    <w:multiLevelType w:val="hybridMultilevel"/>
    <w:tmpl w:val="CC684160"/>
    <w:lvl w:ilvl="0" w:tplc="DB34D340">
      <w:numFmt w:val="bullet"/>
      <w:lvlText w:val="•"/>
      <w:lvlJc w:val="left"/>
      <w:pPr>
        <w:ind w:left="1080" w:hanging="720"/>
      </w:pPr>
      <w:rPr>
        <w:rFonts w:ascii="Cambria" w:eastAsia="Cambria" w:hAnsi="Cambria" w:cs="Cambria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D3BC0"/>
    <w:multiLevelType w:val="hybridMultilevel"/>
    <w:tmpl w:val="F9AAAA10"/>
    <w:lvl w:ilvl="0" w:tplc="40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7" w15:restartNumberingAfterBreak="0">
    <w:nsid w:val="51614B08"/>
    <w:multiLevelType w:val="hybridMultilevel"/>
    <w:tmpl w:val="65142A32"/>
    <w:lvl w:ilvl="0" w:tplc="40090001">
      <w:start w:val="1"/>
      <w:numFmt w:val="bullet"/>
      <w:lvlText w:val=""/>
      <w:lvlJc w:val="left"/>
      <w:pPr>
        <w:ind w:left="12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44"/>
    <w:rsid w:val="000E1D44"/>
    <w:rsid w:val="0020696E"/>
    <w:rsid w:val="002356A2"/>
    <w:rsid w:val="00251029"/>
    <w:rsid w:val="002D12DA"/>
    <w:rsid w:val="003019B2"/>
    <w:rsid w:val="0034688D"/>
    <w:rsid w:val="003C5844"/>
    <w:rsid w:val="0040233B"/>
    <w:rsid w:val="004056DA"/>
    <w:rsid w:val="00511A6E"/>
    <w:rsid w:val="0057534A"/>
    <w:rsid w:val="00605A5B"/>
    <w:rsid w:val="006C60E6"/>
    <w:rsid w:val="006E70D3"/>
    <w:rsid w:val="00756A98"/>
    <w:rsid w:val="007B0F94"/>
    <w:rsid w:val="0087044B"/>
    <w:rsid w:val="00A77921"/>
    <w:rsid w:val="00B575FB"/>
    <w:rsid w:val="00C1095A"/>
    <w:rsid w:val="00C55D85"/>
    <w:rsid w:val="00CA2273"/>
    <w:rsid w:val="00CD50FD"/>
    <w:rsid w:val="00D47124"/>
    <w:rsid w:val="00D7784F"/>
    <w:rsid w:val="00DA1661"/>
    <w:rsid w:val="00DD5D7B"/>
    <w:rsid w:val="00F04387"/>
    <w:rsid w:val="00F316AD"/>
    <w:rsid w:val="00F4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F4693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7"/>
    <w:qFormat/>
    <w:rsid w:val="0034688D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A77921"/>
    <w:pPr>
      <w:spacing w:before="120" w:after="12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A77921"/>
    <w:pPr>
      <w:spacing w:before="120" w:after="120"/>
      <w:outlineLvl w:val="1"/>
    </w:pPr>
    <w:rPr>
      <w:rFonts w:asciiTheme="majorHAnsi" w:hAnsiTheme="majorHAnsi"/>
      <w:b/>
      <w:color w:val="648276" w:themeColor="accent5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57534A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605A5B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57534A"/>
    <w:rPr>
      <w:rFonts w:asciiTheme="majorHAnsi" w:hAnsiTheme="majorHAnsi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605A5B"/>
    <w:pPr>
      <w:spacing w:line="288" w:lineRule="auto"/>
    </w:pPr>
    <w:rPr>
      <w:rFonts w:cs="Times New Roman (Body CS)"/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qFormat/>
    <w:rsid w:val="0034688D"/>
    <w:rPr>
      <w:color w:val="648276" w:themeColor="accent5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C5844"/>
    <w:pPr>
      <w:widowControl w:val="0"/>
      <w:autoSpaceDE w:val="0"/>
      <w:autoSpaceDN w:val="0"/>
    </w:pPr>
    <w:rPr>
      <w:rFonts w:ascii="Cambria" w:eastAsia="Cambria" w:hAnsi="Cambria" w:cs="Cambria"/>
      <w:color w:val="auto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C5844"/>
    <w:rPr>
      <w:rFonts w:ascii="Cambria" w:eastAsia="Cambria" w:hAnsi="Cambria" w:cs="Cambria"/>
      <w:sz w:val="22"/>
      <w:szCs w:val="22"/>
    </w:rPr>
  </w:style>
  <w:style w:type="paragraph" w:styleId="ListParagraph">
    <w:name w:val="List Paragraph"/>
    <w:basedOn w:val="Normal"/>
    <w:uiPriority w:val="34"/>
    <w:semiHidden/>
    <w:qFormat/>
    <w:rsid w:val="00F043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1029"/>
    <w:rPr>
      <w:color w:val="F7B61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Basic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4241277B569443F931221927DC1F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31049-5DE3-4F38-B1E3-4E4351B7F5FE}"/>
      </w:docPartPr>
      <w:docPartBody>
        <w:p w:rsidR="00000000" w:rsidRDefault="006A4135">
          <w:pPr>
            <w:pStyle w:val="D4241277B569443F931221927DC1F463"/>
          </w:pPr>
          <w:r w:rsidRPr="00605A5B"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0D"/>
    <w:rsid w:val="006A4135"/>
    <w:rsid w:val="00D4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F010DC11674D6B995791E9EFD86EB7">
    <w:name w:val="EEF010DC11674D6B995791E9EFD86EB7"/>
  </w:style>
  <w:style w:type="character" w:styleId="Emphasis">
    <w:name w:val="Emphasis"/>
    <w:uiPriority w:val="20"/>
    <w:qFormat/>
    <w:rPr>
      <w:color w:val="5B9BD5" w:themeColor="accent5"/>
    </w:rPr>
  </w:style>
  <w:style w:type="paragraph" w:customStyle="1" w:styleId="F61F1D54F1344883B4B604568BAEF447">
    <w:name w:val="F61F1D54F1344883B4B604568BAEF447"/>
  </w:style>
  <w:style w:type="paragraph" w:customStyle="1" w:styleId="E1F48B4060F3435B8D4FAC61798AE2CC">
    <w:name w:val="E1F48B4060F3435B8D4FAC61798AE2CC"/>
  </w:style>
  <w:style w:type="paragraph" w:customStyle="1" w:styleId="D4241277B569443F931221927DC1F463">
    <w:name w:val="D4241277B569443F931221927DC1F463"/>
  </w:style>
  <w:style w:type="paragraph" w:customStyle="1" w:styleId="TextLeft">
    <w:name w:val="TextLeft"/>
    <w:basedOn w:val="Normal"/>
    <w:next w:val="Normal"/>
    <w:uiPriority w:val="4"/>
    <w:qFormat/>
    <w:pPr>
      <w:spacing w:after="0" w:line="288" w:lineRule="auto"/>
      <w:jc w:val="right"/>
    </w:pPr>
    <w:rPr>
      <w:rFonts w:eastAsiaTheme="minorHAnsi"/>
      <w:color w:val="404040" w:themeColor="text1" w:themeTint="BF"/>
      <w:szCs w:val="24"/>
      <w:lang w:val="en-US" w:eastAsia="en-US"/>
    </w:rPr>
  </w:style>
  <w:style w:type="paragraph" w:customStyle="1" w:styleId="DF4E46B7D9C246978499776E7C795646">
    <w:name w:val="DF4E46B7D9C246978499776E7C795646"/>
  </w:style>
  <w:style w:type="paragraph" w:customStyle="1" w:styleId="7A4CAFF549A94462BBBBF88B91CC378E">
    <w:name w:val="7A4CAFF549A94462BBBBF88B91CC378E"/>
  </w:style>
  <w:style w:type="paragraph" w:customStyle="1" w:styleId="3673A4FCDC624C37808F077EC0E6995A">
    <w:name w:val="3673A4FCDC624C37808F077EC0E6995A"/>
  </w:style>
  <w:style w:type="paragraph" w:customStyle="1" w:styleId="01D83979E399484FAD80B1E38E7D8E76">
    <w:name w:val="01D83979E399484FAD80B1E38E7D8E76"/>
  </w:style>
  <w:style w:type="paragraph" w:customStyle="1" w:styleId="1734EEB4D7A6430284F2FB362455B1A4">
    <w:name w:val="1734EEB4D7A6430284F2FB362455B1A4"/>
  </w:style>
  <w:style w:type="paragraph" w:customStyle="1" w:styleId="0D2F31E1D1F145EE858118D9480DA381">
    <w:name w:val="0D2F31E1D1F145EE858118D9480DA381"/>
  </w:style>
  <w:style w:type="paragraph" w:customStyle="1" w:styleId="F583D8D4F5114BB5BC1E9855FB6AC682">
    <w:name w:val="F583D8D4F5114BB5BC1E9855FB6AC682"/>
  </w:style>
  <w:style w:type="paragraph" w:customStyle="1" w:styleId="CCC66CA43A854A0D84F9A7D42FDFCC6E">
    <w:name w:val="CCC66CA43A854A0D84F9A7D42FDFCC6E"/>
  </w:style>
  <w:style w:type="paragraph" w:customStyle="1" w:styleId="D56B94A15BAC4F26B531DC961E6F0FE6">
    <w:name w:val="D56B94A15BAC4F26B531DC961E6F0FE6"/>
  </w:style>
  <w:style w:type="paragraph" w:customStyle="1" w:styleId="62209C4B6641412D93E1F31047F05B43">
    <w:name w:val="62209C4B6641412D93E1F31047F05B43"/>
  </w:style>
  <w:style w:type="paragraph" w:customStyle="1" w:styleId="822DDD7DE59F48B7BBA658196E749E41">
    <w:name w:val="822DDD7DE59F48B7BBA658196E749E41"/>
  </w:style>
  <w:style w:type="paragraph" w:customStyle="1" w:styleId="028B831CAA264497A6A318BA62BF1B35">
    <w:name w:val="028B831CAA264497A6A318BA62BF1B35"/>
  </w:style>
  <w:style w:type="paragraph" w:customStyle="1" w:styleId="2D20C9793D754526BDE8C7D6BC60195D">
    <w:name w:val="2D20C9793D754526BDE8C7D6BC60195D"/>
  </w:style>
  <w:style w:type="paragraph" w:customStyle="1" w:styleId="091ED9A8155948ECAA8054DE0AEA9BF5">
    <w:name w:val="091ED9A8155948ECAA8054DE0AEA9BF5"/>
  </w:style>
  <w:style w:type="paragraph" w:customStyle="1" w:styleId="12C7D12C97B049118823E031F1FC78B4">
    <w:name w:val="12C7D12C97B049118823E031F1FC78B4"/>
  </w:style>
  <w:style w:type="paragraph" w:customStyle="1" w:styleId="07995B496E624D72A3A2F2ECBE5C39BD">
    <w:name w:val="07995B496E624D72A3A2F2ECBE5C39BD"/>
  </w:style>
  <w:style w:type="paragraph" w:customStyle="1" w:styleId="D6ABBF4D1C18417E95EC3C618B63D9B3">
    <w:name w:val="D6ABBF4D1C18417E95EC3C618B63D9B3"/>
  </w:style>
  <w:style w:type="paragraph" w:customStyle="1" w:styleId="4B4E4B71F6B2454485D38D3D7B3038F9">
    <w:name w:val="4B4E4B71F6B2454485D38D3D7B3038F9"/>
  </w:style>
  <w:style w:type="paragraph" w:customStyle="1" w:styleId="A0E29D2685F44A1C965DFE29C96EC421">
    <w:name w:val="A0E29D2685F44A1C965DFE29C96EC421"/>
  </w:style>
  <w:style w:type="paragraph" w:customStyle="1" w:styleId="3A29F2EE590842C5B37F459187472656">
    <w:name w:val="3A29F2EE590842C5B37F459187472656"/>
  </w:style>
  <w:style w:type="paragraph" w:customStyle="1" w:styleId="1635EFE62A0347D1A10826CDA5CB2836">
    <w:name w:val="1635EFE62A0347D1A10826CDA5CB2836"/>
  </w:style>
  <w:style w:type="paragraph" w:customStyle="1" w:styleId="9436017531F9464E8B2DFE0223D26259">
    <w:name w:val="9436017531F9464E8B2DFE0223D26259"/>
  </w:style>
  <w:style w:type="paragraph" w:customStyle="1" w:styleId="63F436F791AD4DD490318C5DB0916FF5">
    <w:name w:val="63F436F791AD4DD490318C5DB0916FF5"/>
  </w:style>
  <w:style w:type="paragraph" w:customStyle="1" w:styleId="27E3BAEF4AE046B2B07425D4565178C6">
    <w:name w:val="27E3BAEF4AE046B2B07425D4565178C6"/>
  </w:style>
  <w:style w:type="paragraph" w:customStyle="1" w:styleId="TextRight">
    <w:name w:val="TextRight"/>
    <w:basedOn w:val="Normal"/>
    <w:next w:val="Normal"/>
    <w:uiPriority w:val="5"/>
    <w:qFormat/>
    <w:pPr>
      <w:spacing w:after="0" w:line="288" w:lineRule="auto"/>
    </w:pPr>
    <w:rPr>
      <w:rFonts w:eastAsiaTheme="minorHAnsi" w:cs="Times New Roman (Body CS)"/>
      <w:color w:val="404040" w:themeColor="text1" w:themeTint="BF"/>
      <w:szCs w:val="24"/>
      <w:lang w:val="en-US" w:eastAsia="en-US"/>
    </w:rPr>
  </w:style>
  <w:style w:type="paragraph" w:customStyle="1" w:styleId="C9B12FD268114281ADDAA0C35A3474D9">
    <w:name w:val="C9B12FD268114281ADDAA0C35A3474D9"/>
  </w:style>
  <w:style w:type="paragraph" w:customStyle="1" w:styleId="A423EDF867F542C1AD1BC14DDFF203AF">
    <w:name w:val="A423EDF867F542C1AD1BC14DDFF203AF"/>
  </w:style>
  <w:style w:type="paragraph" w:customStyle="1" w:styleId="8088482286F84E0FA1FAEA6B85F06A28">
    <w:name w:val="8088482286F84E0FA1FAEA6B85F06A28"/>
  </w:style>
  <w:style w:type="paragraph" w:customStyle="1" w:styleId="6DFC2CB0599C4545B361C00D7C5EEAC2">
    <w:name w:val="6DFC2CB0599C4545B361C00D7C5EEAC2"/>
  </w:style>
  <w:style w:type="paragraph" w:customStyle="1" w:styleId="9BD456679120466983B58CF2B5712896">
    <w:name w:val="9BD456679120466983B58CF2B5712896"/>
  </w:style>
  <w:style w:type="paragraph" w:customStyle="1" w:styleId="6F83D421CB904AF2922983C24A022CC0">
    <w:name w:val="6F83D421CB904AF2922983C24A022CC0"/>
    <w:rsid w:val="00D44D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0503A21-F367-462E-B624-BDB4831C49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DA0656-155E-4034-8822-A568687ED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285919-CFDE-4EB8-9796-0DEB1CB831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resume.dotx</Template>
  <TotalTime>0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2026-04-06T07:01:00Z</dcterms:created>
  <dcterms:modified xsi:type="dcterms:W3CDTF">2026-04-06T08:09:00Z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